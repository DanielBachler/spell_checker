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30AC0" w14:textId="77777777" w:rsidR="00A27383" w:rsidRDefault="00B17BE3" w:rsidP="00965D17">
      <w:pPr>
        <w:pStyle w:val="Title"/>
      </w:pPr>
      <w:bookmarkStart w:id="0" w:name="_GoBack"/>
      <w:bookmarkEnd w:id="0"/>
      <w:r>
        <w:t>Daniel Bachler</w:t>
      </w:r>
    </w:p>
    <w:p w14:paraId="7C5044CF" w14:textId="77777777" w:rsidR="00965D17" w:rsidRDefault="00B17BE3" w:rsidP="00965D17">
      <w:r>
        <w:t>232 Peter Place Apt C, Bozeman MT, 59718</w:t>
      </w:r>
      <w:r w:rsidR="00965D17">
        <w:t> | </w:t>
      </w:r>
      <w:r>
        <w:t>425-273-4489</w:t>
      </w:r>
      <w:r w:rsidR="00965D17">
        <w:t> | </w:t>
      </w:r>
      <w:r>
        <w:t>daniel.bachler@comcast.net</w:t>
      </w:r>
    </w:p>
    <w:p w14:paraId="2E6CA9F8" w14:textId="0BBC763E" w:rsidR="00965D17" w:rsidRPr="00005FAA" w:rsidRDefault="00BF77C4" w:rsidP="00965D17">
      <w:pPr>
        <w:pStyle w:val="Date"/>
      </w:pPr>
      <w:r>
        <w:t>10/6/18</w:t>
      </w:r>
    </w:p>
    <w:sdt>
      <w:sdtPr>
        <w:alias w:val="Recipient Name:"/>
        <w:tag w:val="Recipient Name:"/>
        <w:id w:val="329652792"/>
        <w:placeholder>
          <w:docPart w:val="5AA4CD5915D44372AC4A76ACAA2772D2"/>
        </w:placeholder>
        <w:dataBinding w:prefixMappings="xmlns:ns0='http://schemas.microsoft.com/office/2006/coverPageProps' " w:xpath="/ns0:CoverPageProperties[1]/ns0:CompanyFax[1]" w:storeItemID="{55AF091B-3C7A-41E3-B477-F2FDAA23CFDA}"/>
        <w15:appearance w15:val="hidden"/>
        <w:text w:multiLine="1"/>
      </w:sdtPr>
      <w:sdtEndPr/>
      <w:sdtContent>
        <w:p w14:paraId="2845D424" w14:textId="21C4E6C2" w:rsidR="0076387D" w:rsidRDefault="00BF77C4" w:rsidP="0076387D">
          <w:pPr>
            <w:pStyle w:val="Address"/>
          </w:pPr>
          <w:r>
            <w:t>Rob Rezek</w:t>
          </w:r>
        </w:p>
      </w:sdtContent>
    </w:sdt>
    <w:p w14:paraId="7BEF1EF9" w14:textId="311EAF82" w:rsidR="00965D17" w:rsidRDefault="00BF77C4" w:rsidP="0076387D">
      <w:pPr>
        <w:pStyle w:val="Address"/>
      </w:pPr>
      <w:r>
        <w:t>D.A Davidson</w:t>
      </w:r>
    </w:p>
    <w:p w14:paraId="1F843E01" w14:textId="4ADB5D2A" w:rsidR="00965D17" w:rsidRDefault="00965D17" w:rsidP="00965D17">
      <w:pPr>
        <w:pStyle w:val="Salutation"/>
      </w:pPr>
      <w:r>
        <w:t xml:space="preserve">Dear </w:t>
      </w:r>
      <w:sdt>
        <w:sdtPr>
          <w:alias w:val="Recipient Name:"/>
          <w:tag w:val="Recipient Name:"/>
          <w:id w:val="1710682847"/>
          <w:placeholder>
            <w:docPart w:val="2503318B3D6C47D49D45A958D04584BF"/>
          </w:placeholder>
          <w:dataBinding w:prefixMappings="xmlns:ns0='http://schemas.microsoft.com/office/2006/coverPageProps' " w:xpath="/ns0:CoverPageProperties[1]/ns0:CompanyFax[1]" w:storeItemID="{55AF091B-3C7A-41E3-B477-F2FDAA23CFDA}"/>
          <w15:appearance w15:val="hidden"/>
          <w:text w:multiLine="1"/>
        </w:sdtPr>
        <w:sdtEndPr/>
        <w:sdtContent>
          <w:r w:rsidR="00BF77C4">
            <w:t>Rob Rezek</w:t>
          </w:r>
        </w:sdtContent>
      </w:sdt>
      <w:r>
        <w:t>:</w:t>
      </w:r>
    </w:p>
    <w:p w14:paraId="693E72A9" w14:textId="177AC3E5" w:rsidR="00965D17" w:rsidRDefault="00BF77C4" w:rsidP="00BF77C4">
      <w:r>
        <w:t>First</w:t>
      </w:r>
    </w:p>
    <w:p w14:paraId="5BB9D3F3" w14:textId="01B0B6E4" w:rsidR="00BF77C4" w:rsidRDefault="00BF77C4" w:rsidP="00BF77C4">
      <w:r>
        <w:t>Second</w:t>
      </w:r>
    </w:p>
    <w:p w14:paraId="7365037F" w14:textId="31EF98C2" w:rsidR="00BF77C4" w:rsidRDefault="00BF77C4" w:rsidP="00BF77C4">
      <w:r w:rsidRPr="00BF77C4">
        <w:tab/>
        <w:t>I look forward to meeting you in person and discussing the details of the job and my qualifications, I can be best reached on my cell phone at 425-273-4489 and have most mornings free to meet with you.  Thank you for your time and consideration!</w:t>
      </w:r>
    </w:p>
    <w:p w14:paraId="1BC1B01D" w14:textId="77777777" w:rsidR="00965D17" w:rsidRDefault="00BF77C4" w:rsidP="00965D17">
      <w:pPr>
        <w:pStyle w:val="Closing"/>
      </w:pPr>
      <w:sdt>
        <w:sdtPr>
          <w:alias w:val="Sincerely:"/>
          <w:tag w:val="Sincerely:"/>
          <w:id w:val="-1406294513"/>
          <w:placeholder>
            <w:docPart w:val="595377F9E7E5437DA32E8EE7D6A64812"/>
          </w:placeholder>
          <w:temporary/>
          <w:showingPlcHdr/>
          <w15:appearance w15:val="hidden"/>
        </w:sdtPr>
        <w:sdtEndPr/>
        <w:sdtContent>
          <w:r w:rsidR="000D5AB1">
            <w:t>Sincerely</w:t>
          </w:r>
        </w:sdtContent>
      </w:sdt>
      <w:r w:rsidR="00965D17">
        <w:t>,</w:t>
      </w:r>
    </w:p>
    <w:sdt>
      <w:sdtPr>
        <w:alias w:val="Your Name:"/>
        <w:tag w:val="Your Name:"/>
        <w:id w:val="-80522426"/>
        <w:placeholder>
          <w:docPart w:val="9DB2E8609A7A4FF9B82BF39FD8A7CEA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 w:multiLine="1"/>
      </w:sdtPr>
      <w:sdtEndPr/>
      <w:sdtContent>
        <w:p w14:paraId="708DFF88" w14:textId="77777777" w:rsidR="00302A2C" w:rsidRPr="00302A2C" w:rsidRDefault="00B17BE3" w:rsidP="00302A2C">
          <w:pPr>
            <w:pStyle w:val="Signature"/>
          </w:pPr>
          <w:r>
            <w:t>Daniel</w:t>
          </w:r>
        </w:p>
      </w:sdtContent>
    </w:sdt>
    <w:sectPr w:rsidR="00302A2C" w:rsidRPr="00302A2C" w:rsidSect="00673C35">
      <w:footerReference w:type="default" r:id="rId8"/>
      <w:pgSz w:w="12240" w:h="15840"/>
      <w:pgMar w:top="1008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751309" w14:textId="77777777" w:rsidR="00B17BE3" w:rsidRDefault="00B17BE3">
      <w:pPr>
        <w:spacing w:after="0"/>
      </w:pPr>
      <w:r>
        <w:separator/>
      </w:r>
    </w:p>
  </w:endnote>
  <w:endnote w:type="continuationSeparator" w:id="0">
    <w:p w14:paraId="75730B3D" w14:textId="77777777" w:rsidR="00B17BE3" w:rsidRDefault="00B17B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56AF4" w14:textId="77777777" w:rsidR="00050C8B" w:rsidRDefault="000D5AB1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6387D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8132A" w14:textId="77777777" w:rsidR="00B17BE3" w:rsidRDefault="00B17BE3">
      <w:pPr>
        <w:spacing w:after="0"/>
      </w:pPr>
      <w:r>
        <w:separator/>
      </w:r>
    </w:p>
  </w:footnote>
  <w:footnote w:type="continuationSeparator" w:id="0">
    <w:p w14:paraId="14523662" w14:textId="77777777" w:rsidR="00B17BE3" w:rsidRDefault="00B17B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C52B42"/>
    <w:multiLevelType w:val="multilevel"/>
    <w:tmpl w:val="381014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3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E3"/>
    <w:rsid w:val="000D5AB1"/>
    <w:rsid w:val="002045EB"/>
    <w:rsid w:val="00293B83"/>
    <w:rsid w:val="00302A2C"/>
    <w:rsid w:val="00381669"/>
    <w:rsid w:val="0052105A"/>
    <w:rsid w:val="00673C35"/>
    <w:rsid w:val="006A3CE7"/>
    <w:rsid w:val="0076387D"/>
    <w:rsid w:val="00797B46"/>
    <w:rsid w:val="008F15C5"/>
    <w:rsid w:val="00965D17"/>
    <w:rsid w:val="00A27383"/>
    <w:rsid w:val="00A736B0"/>
    <w:rsid w:val="00B17BE3"/>
    <w:rsid w:val="00BF77C4"/>
    <w:rsid w:val="00C83E3C"/>
    <w:rsid w:val="00D02A74"/>
    <w:rsid w:val="00D905F1"/>
    <w:rsid w:val="00D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9E7B"/>
  <w15:chartTrackingRefBased/>
  <w15:docId w15:val="{CF1A7399-62A6-4248-96D7-8E3F8B85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7383"/>
  </w:style>
  <w:style w:type="paragraph" w:styleId="Heading1">
    <w:name w:val="heading 1"/>
    <w:basedOn w:val="Normal"/>
    <w:link w:val="Heading1Char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Date">
    <w:name w:val="Date"/>
    <w:basedOn w:val="Normal"/>
    <w:next w:val="Address"/>
    <w:link w:val="DateChar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2"/>
    <w:rsid w:val="00673C35"/>
    <w:rPr>
      <w:b/>
      <w:bCs/>
      <w:color w:val="0D0D0D" w:themeColor="text1" w:themeTint="F2"/>
    </w:rPr>
  </w:style>
  <w:style w:type="paragraph" w:customStyle="1" w:styleId="Address">
    <w:name w:val="Address"/>
    <w:basedOn w:val="Normal"/>
    <w:next w:val="Salutation"/>
    <w:uiPriority w:val="3"/>
    <w:qFormat/>
    <w:rsid w:val="00965D17"/>
    <w:pPr>
      <w:spacing w:line="336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0D5AB1"/>
    <w:rPr>
      <w:rFonts w:eastAsiaTheme="minorEastAsia"/>
      <w:color w:val="2A7B88" w:themeColor="accent1" w:themeShade="BF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Closing">
    <w:name w:val="Closing"/>
    <w:basedOn w:val="Normal"/>
    <w:next w:val="Signature"/>
    <w:link w:val="ClosingChar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Signature">
    <w:name w:val="Signature"/>
    <w:basedOn w:val="Normal"/>
    <w:next w:val="Normal"/>
    <w:link w:val="SignatureChar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0D5AB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rsid w:val="00DF56DD"/>
    <w:rPr>
      <w:color w:val="3A3836" w:themeColor="background2" w:themeShade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F56DD"/>
    <w:rPr>
      <w:i/>
      <w:iCs/>
      <w:color w:val="2A7B88" w:themeColor="accent1" w:themeShade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F56DD"/>
    <w:rPr>
      <w:color w:val="2A7B88" w:themeColor="accent1" w:themeShade="BF"/>
      <w:u w:val="singl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F56DD"/>
    <w:rPr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F56DD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736B0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56DD"/>
    <w:rPr>
      <w:rFonts w:ascii="Segoe UI" w:hAnsi="Segoe UI" w:cs="Segoe UI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6B0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36B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36B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3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36B0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36B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36B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6B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736B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736B0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\AppData\Roaming\Microsoft\Templates\Cover%20letter%20(blu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AA4CD5915D44372AC4A76ACAA277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7FC82-F006-4E59-AEF7-A988DF290E39}"/>
      </w:docPartPr>
      <w:docPartBody>
        <w:p w:rsidR="00183602" w:rsidRDefault="00183602">
          <w:pPr>
            <w:pStyle w:val="5AA4CD5915D44372AC4A76ACAA2772D2"/>
          </w:pPr>
          <w:r>
            <w:t>Recipient Name</w:t>
          </w:r>
        </w:p>
      </w:docPartBody>
    </w:docPart>
    <w:docPart>
      <w:docPartPr>
        <w:name w:val="2503318B3D6C47D49D45A958D045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2A441-F79D-4E34-B000-A7E76E449D3C}"/>
      </w:docPartPr>
      <w:docPartBody>
        <w:p w:rsidR="00183602" w:rsidRDefault="00183602">
          <w:pPr>
            <w:pStyle w:val="2503318B3D6C47D49D45A958D04584BF"/>
          </w:pPr>
          <w:r>
            <w:t>Recipient Name</w:t>
          </w:r>
        </w:p>
      </w:docPartBody>
    </w:docPart>
    <w:docPart>
      <w:docPartPr>
        <w:name w:val="595377F9E7E5437DA32E8EE7D6A64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8D4C7-5087-4651-9968-A6C544D3B795}"/>
      </w:docPartPr>
      <w:docPartBody>
        <w:p w:rsidR="00183602" w:rsidRDefault="00183602">
          <w:pPr>
            <w:pStyle w:val="595377F9E7E5437DA32E8EE7D6A64812"/>
          </w:pPr>
          <w:r>
            <w:t>Sincerely</w:t>
          </w:r>
        </w:p>
      </w:docPartBody>
    </w:docPart>
    <w:docPart>
      <w:docPartPr>
        <w:name w:val="9DB2E8609A7A4FF9B82BF39FD8A7C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28716-389F-490F-A35C-C94651F63797}"/>
      </w:docPartPr>
      <w:docPartBody>
        <w:p w:rsidR="00183602" w:rsidRDefault="00183602">
          <w:pPr>
            <w:pStyle w:val="9DB2E8609A7A4FF9B82BF39FD8A7CEA7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02"/>
    <w:rsid w:val="0018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ED311201CA4E9B9A38AB3210048117">
    <w:name w:val="E3ED311201CA4E9B9A38AB3210048117"/>
  </w:style>
  <w:style w:type="paragraph" w:customStyle="1" w:styleId="3190955DCC2C44DC8818103D4B5DA088">
    <w:name w:val="3190955DCC2C44DC8818103D4B5DA088"/>
  </w:style>
  <w:style w:type="paragraph" w:customStyle="1" w:styleId="7AC5225C2DF84B90B0CD6AD847F692EE">
    <w:name w:val="7AC5225C2DF84B90B0CD6AD847F692EE"/>
  </w:style>
  <w:style w:type="paragraph" w:customStyle="1" w:styleId="C328A218793F4540B9AF08DE1FEE19BE">
    <w:name w:val="C328A218793F4540B9AF08DE1FEE19BE"/>
  </w:style>
  <w:style w:type="paragraph" w:customStyle="1" w:styleId="E9390396EEF64501B54FDB9A0A2809FD">
    <w:name w:val="E9390396EEF64501B54FDB9A0A2809FD"/>
  </w:style>
  <w:style w:type="paragraph" w:customStyle="1" w:styleId="5AA4CD5915D44372AC4A76ACAA2772D2">
    <w:name w:val="5AA4CD5915D44372AC4A76ACAA2772D2"/>
  </w:style>
  <w:style w:type="paragraph" w:customStyle="1" w:styleId="FCAA560F396045328DD2640A155B1A27">
    <w:name w:val="FCAA560F396045328DD2640A155B1A27"/>
  </w:style>
  <w:style w:type="paragraph" w:customStyle="1" w:styleId="FB9FE04F1B9A4FC68ECE4EECEFBC5C93">
    <w:name w:val="FB9FE04F1B9A4FC68ECE4EECEFBC5C93"/>
  </w:style>
  <w:style w:type="paragraph" w:customStyle="1" w:styleId="53BD42CEEC1B4059B9A223B973C64885">
    <w:name w:val="53BD42CEEC1B4059B9A223B973C64885"/>
  </w:style>
  <w:style w:type="paragraph" w:customStyle="1" w:styleId="2503318B3D6C47D49D45A958D04584BF">
    <w:name w:val="2503318B3D6C47D49D45A958D04584BF"/>
  </w:style>
  <w:style w:type="paragraph" w:customStyle="1" w:styleId="8F40880AC1004045A88DE3EAA01D8C08">
    <w:name w:val="8F40880AC1004045A88DE3EAA01D8C08"/>
  </w:style>
  <w:style w:type="paragraph" w:customStyle="1" w:styleId="595377F9E7E5437DA32E8EE7D6A64812">
    <w:name w:val="595377F9E7E5437DA32E8EE7D6A64812"/>
  </w:style>
  <w:style w:type="paragraph" w:customStyle="1" w:styleId="9DB2E8609A7A4FF9B82BF39FD8A7CEA7">
    <w:name w:val="9DB2E8609A7A4FF9B82BF39FD8A7CE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Rob Rezek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 letter (blue).dotx</Template>
  <TotalTime>3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Daniel</dc:creator>
  <cp:keywords/>
  <dc:description/>
  <cp:lastModifiedBy>Bachler, Daniel</cp:lastModifiedBy>
  <cp:revision>3</cp:revision>
  <dcterms:created xsi:type="dcterms:W3CDTF">2018-10-07T05:34:00Z</dcterms:created>
  <dcterms:modified xsi:type="dcterms:W3CDTF">2018-10-07T05:37:00Z</dcterms:modified>
</cp:coreProperties>
</file>